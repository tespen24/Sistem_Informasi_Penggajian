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7687" w14:paraId="5D5E9D75" w14:textId="77777777" w:rsidTr="007A7687">
        <w:tc>
          <w:tcPr>
            <w:tcW w:w="4675" w:type="dxa"/>
          </w:tcPr>
          <w:p w14:paraId="20F2B999" w14:textId="77777777" w:rsidR="007A7687" w:rsidRDefault="007A7687" w:rsidP="007A7687">
            <w:pPr>
              <w:pStyle w:val="Code"/>
            </w:pPr>
            <w:r>
              <w:t>Nama</w:t>
            </w:r>
          </w:p>
        </w:tc>
        <w:tc>
          <w:tcPr>
            <w:tcW w:w="4675" w:type="dxa"/>
          </w:tcPr>
          <w:p w14:paraId="1AC6F2D5" w14:textId="77777777" w:rsidR="007A7687" w:rsidRDefault="007A7687" w:rsidP="007A7687">
            <w:pPr>
              <w:pStyle w:val="Code"/>
            </w:pPr>
            <w:r>
              <w:t>Helmi Hutabarat</w:t>
            </w:r>
          </w:p>
        </w:tc>
      </w:tr>
      <w:tr w:rsidR="007A7687" w14:paraId="1F6C27A4" w14:textId="77777777" w:rsidTr="007A7687">
        <w:tc>
          <w:tcPr>
            <w:tcW w:w="4675" w:type="dxa"/>
          </w:tcPr>
          <w:p w14:paraId="11CB87AB" w14:textId="77777777" w:rsidR="007A7687" w:rsidRDefault="007A7687" w:rsidP="007A7687">
            <w:pPr>
              <w:pStyle w:val="Code"/>
            </w:pPr>
            <w:r>
              <w:t>NIM</w:t>
            </w:r>
          </w:p>
        </w:tc>
        <w:tc>
          <w:tcPr>
            <w:tcW w:w="4675" w:type="dxa"/>
          </w:tcPr>
          <w:p w14:paraId="48206FC1" w14:textId="77777777" w:rsidR="007A7687" w:rsidRDefault="007A7687" w:rsidP="007A7687">
            <w:pPr>
              <w:pStyle w:val="Code"/>
            </w:pPr>
            <w:r>
              <w:t>43324003</w:t>
            </w:r>
          </w:p>
        </w:tc>
      </w:tr>
      <w:tr w:rsidR="007A7687" w14:paraId="6E51C01B" w14:textId="77777777" w:rsidTr="007A7687">
        <w:tc>
          <w:tcPr>
            <w:tcW w:w="4675" w:type="dxa"/>
          </w:tcPr>
          <w:p w14:paraId="133980F8" w14:textId="77777777" w:rsidR="007A7687" w:rsidRDefault="007A7687" w:rsidP="007A7687">
            <w:pPr>
              <w:pStyle w:val="Code"/>
            </w:pPr>
            <w:r>
              <w:t xml:space="preserve">Program Studi </w:t>
            </w:r>
          </w:p>
        </w:tc>
        <w:tc>
          <w:tcPr>
            <w:tcW w:w="4675" w:type="dxa"/>
          </w:tcPr>
          <w:p w14:paraId="20155B06" w14:textId="77777777" w:rsidR="007A7687" w:rsidRDefault="007A7687" w:rsidP="007A7687">
            <w:pPr>
              <w:pStyle w:val="Code"/>
            </w:pPr>
            <w:r>
              <w:t>DIII-Teknologi Komputer</w:t>
            </w:r>
          </w:p>
        </w:tc>
      </w:tr>
      <w:tr w:rsidR="007A7687" w14:paraId="3451B638" w14:textId="77777777" w:rsidTr="007A7687">
        <w:tc>
          <w:tcPr>
            <w:tcW w:w="4675" w:type="dxa"/>
          </w:tcPr>
          <w:p w14:paraId="5143BE39" w14:textId="77777777" w:rsidR="007A7687" w:rsidRDefault="007A7687" w:rsidP="007A7687">
            <w:pPr>
              <w:pStyle w:val="Code"/>
            </w:pPr>
            <w:r>
              <w:t>Mata Kuliah</w:t>
            </w:r>
          </w:p>
        </w:tc>
        <w:tc>
          <w:tcPr>
            <w:tcW w:w="4675" w:type="dxa"/>
          </w:tcPr>
          <w:p w14:paraId="2EE578A2" w14:textId="0F2601DB" w:rsidR="007A7687" w:rsidRDefault="003A73D7" w:rsidP="007A7687">
            <w:pPr>
              <w:pStyle w:val="Code"/>
            </w:pPr>
            <w:r w:rsidRPr="003A73D7">
              <w:t>Pemrograman Web</w:t>
            </w:r>
          </w:p>
        </w:tc>
      </w:tr>
    </w:tbl>
    <w:p w14:paraId="3DC8543E" w14:textId="77777777" w:rsidR="007A7687" w:rsidRDefault="007A7687"/>
    <w:p w14:paraId="100B1DE8" w14:textId="7C08E375" w:rsidR="003A73D7" w:rsidRDefault="003A73D7" w:rsidP="003A73D7">
      <w:pPr>
        <w:pStyle w:val="Title"/>
        <w:jc w:val="center"/>
      </w:pPr>
      <w:r w:rsidRPr="003A73D7">
        <w:t>Sistem Informasi Penggajian</w:t>
      </w:r>
    </w:p>
    <w:p w14:paraId="14FF0D57" w14:textId="3831ED34" w:rsidR="000A4753" w:rsidRDefault="000A4753" w:rsidP="000A4753">
      <w:pPr>
        <w:rPr>
          <w:b/>
          <w:bCs/>
        </w:rPr>
      </w:pPr>
    </w:p>
    <w:p w14:paraId="0F1081DE" w14:textId="72B36AE5" w:rsidR="000A4753" w:rsidRDefault="000A4753" w:rsidP="000A4753">
      <w:pPr>
        <w:rPr>
          <w:b/>
          <w:bCs/>
        </w:rPr>
      </w:pPr>
      <w:r>
        <w:rPr>
          <w:b/>
          <w:bCs/>
        </w:rPr>
        <w:t>1. Analisi Kebutuhan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A4753" w14:paraId="15002A1D" w14:textId="77777777" w:rsidTr="000A4753">
        <w:tc>
          <w:tcPr>
            <w:tcW w:w="4675" w:type="dxa"/>
          </w:tcPr>
          <w:p w14:paraId="2DD2DC41" w14:textId="6A5AD34D" w:rsidR="000A4753" w:rsidRDefault="000A4753" w:rsidP="000A4753">
            <w:pPr>
              <w:rPr>
                <w:b/>
                <w:bCs/>
              </w:rPr>
            </w:pPr>
            <w:r>
              <w:rPr>
                <w:b/>
                <w:bCs/>
              </w:rPr>
              <w:t>Admin</w:t>
            </w:r>
          </w:p>
        </w:tc>
        <w:tc>
          <w:tcPr>
            <w:tcW w:w="4675" w:type="dxa"/>
          </w:tcPr>
          <w:p w14:paraId="0D587153" w14:textId="4BCFF9B5" w:rsidR="000A4753" w:rsidRDefault="000A4753" w:rsidP="000A4753">
            <w:pPr>
              <w:rPr>
                <w:b/>
                <w:bCs/>
              </w:rPr>
            </w:pPr>
            <w:r>
              <w:rPr>
                <w:b/>
                <w:bCs/>
              </w:rPr>
              <w:t>Karyawan</w:t>
            </w:r>
          </w:p>
        </w:tc>
      </w:tr>
      <w:tr w:rsidR="000A4753" w14:paraId="0901267F" w14:textId="77777777" w:rsidTr="000A4753">
        <w:tc>
          <w:tcPr>
            <w:tcW w:w="4675" w:type="dxa"/>
          </w:tcPr>
          <w:p w14:paraId="3F6BA6B5" w14:textId="584E84CD" w:rsidR="000A4753" w:rsidRPr="000A4753" w:rsidRDefault="000A4753" w:rsidP="000A4753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0A4753">
              <w:rPr>
                <w:b/>
                <w:bCs/>
              </w:rPr>
              <w:t xml:space="preserve">Login </w:t>
            </w:r>
          </w:p>
          <w:p w14:paraId="1FE74067" w14:textId="2730EF5A" w:rsidR="000A4753" w:rsidRPr="000A4753" w:rsidRDefault="000A4753" w:rsidP="000A4753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0A4753">
              <w:rPr>
                <w:b/>
                <w:bCs/>
              </w:rPr>
              <w:t xml:space="preserve">Dashboard </w:t>
            </w:r>
          </w:p>
          <w:p w14:paraId="059E704F" w14:textId="06D4F923" w:rsidR="000A4753" w:rsidRPr="000A4753" w:rsidRDefault="000A4753" w:rsidP="000A4753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0A4753">
              <w:rPr>
                <w:b/>
                <w:bCs/>
              </w:rPr>
              <w:t xml:space="preserve">Kelola data karyawan </w:t>
            </w:r>
          </w:p>
          <w:p w14:paraId="2A4745B7" w14:textId="74716377" w:rsidR="000A4753" w:rsidRPr="000A4753" w:rsidRDefault="000A4753" w:rsidP="000A4753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0A4753">
              <w:rPr>
                <w:b/>
                <w:bCs/>
              </w:rPr>
              <w:t xml:space="preserve">Kelola jabatan </w:t>
            </w:r>
          </w:p>
          <w:p w14:paraId="0B4A4E1B" w14:textId="37063865" w:rsidR="000A4753" w:rsidRPr="000A4753" w:rsidRDefault="000A4753" w:rsidP="000A4753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0A4753">
              <w:rPr>
                <w:b/>
                <w:bCs/>
              </w:rPr>
              <w:t xml:space="preserve">Kelola absensi </w:t>
            </w:r>
          </w:p>
          <w:p w14:paraId="3CA3265E" w14:textId="1CD1715A" w:rsidR="000A4753" w:rsidRDefault="000A4753" w:rsidP="000A4753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0A4753">
              <w:rPr>
                <w:b/>
                <w:bCs/>
              </w:rPr>
              <w:t xml:space="preserve">Kelola </w:t>
            </w:r>
            <w:r>
              <w:rPr>
                <w:b/>
                <w:bCs/>
              </w:rPr>
              <w:t>perolehan gaji</w:t>
            </w:r>
          </w:p>
          <w:p w14:paraId="69FC8B78" w14:textId="58164921" w:rsidR="000A4753" w:rsidRPr="000A4753" w:rsidRDefault="000A4753" w:rsidP="000A4753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Kelola potongan gaji</w:t>
            </w:r>
          </w:p>
          <w:p w14:paraId="5A03C5B4" w14:textId="3FD03D74" w:rsidR="000A4753" w:rsidRPr="000A4753" w:rsidRDefault="000A4753" w:rsidP="000A4753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0A4753">
              <w:rPr>
                <w:b/>
                <w:bCs/>
              </w:rPr>
              <w:t xml:space="preserve">Laporan </w:t>
            </w:r>
          </w:p>
          <w:p w14:paraId="5DC47743" w14:textId="48657841" w:rsidR="000A4753" w:rsidRPr="000A4753" w:rsidRDefault="000A4753" w:rsidP="000A4753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0A4753">
              <w:rPr>
                <w:b/>
                <w:bCs/>
              </w:rPr>
              <w:t xml:space="preserve">Logout </w:t>
            </w:r>
          </w:p>
          <w:p w14:paraId="0A76990D" w14:textId="6AD66723" w:rsidR="000A4753" w:rsidRPr="000A4753" w:rsidRDefault="000A4753" w:rsidP="000A4753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0A4753">
              <w:rPr>
                <w:b/>
                <w:bCs/>
              </w:rPr>
              <w:t>Pencarian</w:t>
            </w:r>
          </w:p>
        </w:tc>
        <w:tc>
          <w:tcPr>
            <w:tcW w:w="4675" w:type="dxa"/>
          </w:tcPr>
          <w:p w14:paraId="16F7DCD2" w14:textId="580E1C21" w:rsidR="000A4753" w:rsidRDefault="000A4753" w:rsidP="000A4753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b/>
                <w:bCs/>
              </w:rPr>
              <w:t>Login</w:t>
            </w:r>
          </w:p>
          <w:p w14:paraId="6951C0CE" w14:textId="12C47CE3" w:rsidR="000A4753" w:rsidRDefault="000A4753" w:rsidP="000A4753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b/>
                <w:bCs/>
              </w:rPr>
              <w:t>Melihat data gaji</w:t>
            </w:r>
          </w:p>
          <w:p w14:paraId="09D54B8A" w14:textId="77777777" w:rsidR="000A4753" w:rsidRDefault="000A4753" w:rsidP="000A4753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b/>
                <w:bCs/>
              </w:rPr>
              <w:t>Laporan</w:t>
            </w:r>
          </w:p>
          <w:p w14:paraId="33AA695E" w14:textId="77777777" w:rsidR="000A4753" w:rsidRDefault="000A4753" w:rsidP="000A4753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b/>
                <w:bCs/>
              </w:rPr>
              <w:t>Logout</w:t>
            </w:r>
          </w:p>
          <w:p w14:paraId="02DA3A74" w14:textId="2FD6A4A7" w:rsidR="000A4753" w:rsidRPr="000A4753" w:rsidRDefault="000A4753" w:rsidP="000A4753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b/>
                <w:bCs/>
              </w:rPr>
              <w:t>Pencarian</w:t>
            </w:r>
          </w:p>
        </w:tc>
      </w:tr>
    </w:tbl>
    <w:p w14:paraId="199290F7" w14:textId="77777777" w:rsidR="000A4753" w:rsidRDefault="000A4753" w:rsidP="000A4753">
      <w:pPr>
        <w:rPr>
          <w:b/>
          <w:bCs/>
        </w:rPr>
      </w:pPr>
    </w:p>
    <w:p w14:paraId="6AF3D82D" w14:textId="0291E90C" w:rsidR="000A4753" w:rsidRDefault="000A4753" w:rsidP="000A4753">
      <w:pPr>
        <w:rPr>
          <w:b/>
          <w:bCs/>
        </w:rPr>
      </w:pPr>
    </w:p>
    <w:p w14:paraId="2A19A057" w14:textId="77777777" w:rsidR="000A4753" w:rsidRDefault="000A4753" w:rsidP="000A4753">
      <w:pPr>
        <w:rPr>
          <w:b/>
          <w:bCs/>
        </w:rPr>
      </w:pPr>
    </w:p>
    <w:p w14:paraId="2475FE17" w14:textId="77777777" w:rsidR="000A4753" w:rsidRDefault="000A4753" w:rsidP="000A4753">
      <w:pPr>
        <w:rPr>
          <w:b/>
          <w:bCs/>
        </w:rPr>
      </w:pPr>
    </w:p>
    <w:p w14:paraId="14A15CD4" w14:textId="77777777" w:rsidR="000A4753" w:rsidRDefault="000A4753" w:rsidP="000A4753">
      <w:pPr>
        <w:rPr>
          <w:b/>
          <w:bCs/>
        </w:rPr>
      </w:pPr>
    </w:p>
    <w:p w14:paraId="0F57DD8C" w14:textId="77777777" w:rsidR="000A4753" w:rsidRDefault="000A4753" w:rsidP="000A4753">
      <w:pPr>
        <w:rPr>
          <w:b/>
          <w:bCs/>
        </w:rPr>
      </w:pPr>
    </w:p>
    <w:p w14:paraId="445DA3C2" w14:textId="77777777" w:rsidR="000A4753" w:rsidRDefault="000A4753" w:rsidP="000A4753">
      <w:pPr>
        <w:rPr>
          <w:b/>
          <w:bCs/>
        </w:rPr>
      </w:pPr>
    </w:p>
    <w:p w14:paraId="1D96B358" w14:textId="77777777" w:rsidR="000A4753" w:rsidRDefault="000A4753" w:rsidP="000A4753">
      <w:pPr>
        <w:rPr>
          <w:b/>
          <w:bCs/>
        </w:rPr>
      </w:pPr>
    </w:p>
    <w:p w14:paraId="55B6A8D4" w14:textId="77777777" w:rsidR="000A4753" w:rsidRDefault="000A4753" w:rsidP="000A4753">
      <w:pPr>
        <w:rPr>
          <w:b/>
          <w:bCs/>
        </w:rPr>
      </w:pPr>
    </w:p>
    <w:p w14:paraId="74FAA7BB" w14:textId="4C9E6B5B" w:rsidR="000A4753" w:rsidRDefault="000A4753" w:rsidP="000A4753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="00EC103C">
        <w:rPr>
          <w:b/>
          <w:bCs/>
        </w:rPr>
        <w:t xml:space="preserve">Perancangan </w:t>
      </w:r>
      <w:r>
        <w:rPr>
          <w:b/>
          <w:bCs/>
        </w:rPr>
        <w:t>Database</w:t>
      </w:r>
      <w:r w:rsidR="00EC103C">
        <w:rPr>
          <w:b/>
          <w:bCs/>
        </w:rPr>
        <w:t xml:space="preserve"> (ERD)</w:t>
      </w:r>
    </w:p>
    <w:p w14:paraId="2C4EAA05" w14:textId="77777777" w:rsidR="000A4753" w:rsidRDefault="000A4753" w:rsidP="000A4753">
      <w:pPr>
        <w:keepNext/>
        <w:jc w:val="center"/>
      </w:pPr>
      <w:r>
        <w:rPr>
          <w:b/>
          <w:bCs/>
          <w:noProof/>
        </w:rPr>
        <w:drawing>
          <wp:inline distT="0" distB="0" distL="0" distR="0" wp14:anchorId="0C62BC2D" wp14:editId="3749EF96">
            <wp:extent cx="5152374" cy="4187063"/>
            <wp:effectExtent l="38100" t="38100" r="29845" b="42545"/>
            <wp:docPr id="168631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16703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374" cy="4187063"/>
                    </a:xfrm>
                    <a:prstGeom prst="rect">
                      <a:avLst/>
                    </a:prstGeom>
                    <a:ln w="285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FB803C" w14:textId="631991C0" w:rsidR="000A4753" w:rsidRDefault="000A4753" w:rsidP="000A4753">
      <w:pPr>
        <w:pStyle w:val="Caption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0A4753">
        <w:rPr>
          <w:b/>
          <w:bCs/>
          <w:i w:val="0"/>
          <w:iCs w:val="0"/>
          <w:color w:val="000000" w:themeColor="text1"/>
          <w:sz w:val="24"/>
          <w:szCs w:val="24"/>
        </w:rPr>
        <w:t xml:space="preserve">Gambar </w:t>
      </w:r>
      <w:r w:rsidRPr="000A475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0A4753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Gambar \* ARABIC </w:instrText>
      </w:r>
      <w:r w:rsidRPr="000A475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0A4753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0A475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0A4753">
        <w:rPr>
          <w:b/>
          <w:bCs/>
          <w:i w:val="0"/>
          <w:iCs w:val="0"/>
          <w:color w:val="000000" w:themeColor="text1"/>
          <w:sz w:val="24"/>
          <w:szCs w:val="24"/>
        </w:rPr>
        <w:t>. ERD db_penggajian</w:t>
      </w:r>
    </w:p>
    <w:p w14:paraId="1257399D" w14:textId="77777777" w:rsidR="00AA7528" w:rsidRPr="00AA7528" w:rsidRDefault="00AA7528" w:rsidP="00AA7528"/>
    <w:p w14:paraId="3CDE40F7" w14:textId="58426C96" w:rsidR="000A4753" w:rsidRDefault="000A4753" w:rsidP="000A4753">
      <w:pPr>
        <w:pStyle w:val="Capt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. Querry SQL db_penggajian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4753" w:rsidRPr="000A4753" w14:paraId="6D6C93C7" w14:textId="77777777" w:rsidTr="000A4753">
        <w:tc>
          <w:tcPr>
            <w:tcW w:w="9350" w:type="dxa"/>
          </w:tcPr>
          <w:p w14:paraId="3FF314CA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-- Tabel: akun</w:t>
            </w:r>
          </w:p>
          <w:p w14:paraId="6B715A27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-- Kegunaan: Menyimpan data kredensial (username &amp; password) untuk kebutuhan autentikasi log in ke dalam sistem, serta menentukan hak akses (role) user.</w:t>
            </w:r>
          </w:p>
          <w:p w14:paraId="769C8306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CREATE TABLE akun (</w:t>
            </w:r>
          </w:p>
          <w:p w14:paraId="6D5B7CEE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id_akun INT AUTO_INCREMENT,</w:t>
            </w:r>
          </w:p>
          <w:p w14:paraId="69D4AB1F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username VARCHAR(50) NOT NULL,</w:t>
            </w:r>
          </w:p>
          <w:p w14:paraId="1EB5BD6C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password VARCHAR(255) NOT NULL,</w:t>
            </w:r>
          </w:p>
          <w:p w14:paraId="3D30A70F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role ENUM('admin', 'karyawan') NOT NULL,</w:t>
            </w:r>
          </w:p>
          <w:p w14:paraId="0E85C797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PRIMARY KEY (id_akun),</w:t>
            </w:r>
          </w:p>
          <w:p w14:paraId="3D4696DD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UNIQUE (username)</w:t>
            </w:r>
          </w:p>
          <w:p w14:paraId="5816802A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723FA9F7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F68595A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-- Tabel: jabatan</w:t>
            </w:r>
          </w:p>
          <w:p w14:paraId="31388579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-- Kegunaan: Menyimpan data master jenis jabatan/posisi kerja beserta konfigurasi nominal gaji pokok dan tunjangan standar untuk jabatan tersebut.</w:t>
            </w:r>
          </w:p>
          <w:p w14:paraId="60653A23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CREATE TABLE jabatan (</w:t>
            </w:r>
          </w:p>
          <w:p w14:paraId="26743FFC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id_jabatan INT AUTO_INCREMENT,</w:t>
            </w:r>
          </w:p>
          <w:p w14:paraId="54C77645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nama_jabatan VARCHAR(100) NOT NULL,</w:t>
            </w:r>
          </w:p>
          <w:p w14:paraId="0311191A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gaji_pokok INT NOT NULL,</w:t>
            </w:r>
          </w:p>
          <w:p w14:paraId="41FC9A5D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tunjangan_jabatan INT DEFAULT 0,</w:t>
            </w:r>
          </w:p>
          <w:p w14:paraId="12BACA2A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PRIMARY KEY (id_jabatan)</w:t>
            </w:r>
          </w:p>
          <w:p w14:paraId="22EA78B6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1825B496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98DA97E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-- Tabel: karyawan</w:t>
            </w:r>
          </w:p>
          <w:p w14:paraId="4AAC4028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-- Kegunaan: Menyimpan data profil lengkap dan informasi personal dari setiap karyawan, serta menghubungkannya dengan data akun login dan data jabatannya.</w:t>
            </w:r>
          </w:p>
          <w:p w14:paraId="4D262243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CREATE TABLE karyawan (</w:t>
            </w:r>
          </w:p>
          <w:p w14:paraId="4AFD351D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id_karyawan INT AUTO_INCREMENT,</w:t>
            </w:r>
          </w:p>
          <w:p w14:paraId="6EEB6C07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id_akun INT,</w:t>
            </w:r>
          </w:p>
          <w:p w14:paraId="589C4838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id_jabatan INT,</w:t>
            </w:r>
          </w:p>
          <w:p w14:paraId="7E8B79F6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nama VARCHAR(100) NOT NULL,</w:t>
            </w:r>
          </w:p>
          <w:p w14:paraId="47D2C89B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jenis_kelamin ENUM('L', 'P') NOT NULL,</w:t>
            </w:r>
          </w:p>
          <w:p w14:paraId="7C66AE0F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tanggal_lahir DATE,</w:t>
            </w:r>
          </w:p>
          <w:p w14:paraId="0A3067CB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alamat TEXT,</w:t>
            </w:r>
          </w:p>
          <w:p w14:paraId="7E0A9169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no_hp VARCHAR(20),</w:t>
            </w:r>
          </w:p>
          <w:p w14:paraId="767971F6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tanggal_masuk DATE,</w:t>
            </w:r>
          </w:p>
          <w:p w14:paraId="2C15DE48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PRIMARY KEY (id_karyawan),</w:t>
            </w:r>
          </w:p>
          <w:p w14:paraId="5DFD49FE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FOREIGN KEY (id_akun) REFERENCES akun(id_akun) ON DELETE SET NULL ON UPDATE CASCADE,</w:t>
            </w:r>
          </w:p>
          <w:p w14:paraId="590C8D4F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FOREIGN KEY (id_jabatan) REFERENCES jabatan(id_jabatan) ON DELETE SET NULL ON UPDATE CASCADE</w:t>
            </w:r>
          </w:p>
          <w:p w14:paraId="5195E917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7F1BE594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C4350E1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-- Tabel: absensi</w:t>
            </w:r>
          </w:p>
          <w:p w14:paraId="6D82BA27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-- Kegunaan: Mencatat riwayat kehadiran harian karyawan (jam masuk, jam keluar, dan status kehadiran) untuk memantau kedisiplinan.</w:t>
            </w:r>
          </w:p>
          <w:p w14:paraId="4B2C5218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CREATE TABLE absensi (</w:t>
            </w:r>
          </w:p>
          <w:p w14:paraId="7E563A28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id_absensi INT AUTO_INCREMENT,</w:t>
            </w:r>
          </w:p>
          <w:p w14:paraId="4D020FC2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id_karyawan INT,</w:t>
            </w:r>
          </w:p>
          <w:p w14:paraId="63236FCC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tanggal DATE NOT NULL,</w:t>
            </w:r>
          </w:p>
          <w:p w14:paraId="6184DBA5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jam_masuk TIME,</w:t>
            </w:r>
          </w:p>
          <w:p w14:paraId="40EB306B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jam_keluar TIME,</w:t>
            </w:r>
          </w:p>
          <w:p w14:paraId="19AD4CCB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status ENUM('Hadir', 'Izin', 'Sakit', 'Alpha') NOT NULL,</w:t>
            </w:r>
          </w:p>
          <w:p w14:paraId="2867CC02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PRIMARY KEY (id_absensi),</w:t>
            </w:r>
          </w:p>
          <w:p w14:paraId="310A2E69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FOREIGN KEY (id_karyawan) REFERENCES karyawan(id_karyawan) ON DELETE CASCADE ON UPDATE CASCADE</w:t>
            </w:r>
          </w:p>
          <w:p w14:paraId="6EA34922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09399923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1B489E4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-- Tabel: perolehan_gaji</w:t>
            </w:r>
          </w:p>
          <w:p w14:paraId="061AAFD2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-- Kegunaan: Mencatat transaksi harian atau insidentil terkait pendapatan tambahan/bonus di luar gaji pokok (misal: bonus lembur, bonus performa) yang diperoleh karyawan.</w:t>
            </w:r>
          </w:p>
          <w:p w14:paraId="48D7C36A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CREATE TABLE perolehan_gaji (</w:t>
            </w:r>
          </w:p>
          <w:p w14:paraId="187085DA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id_perolehan INT AUTO_INCREMENT,</w:t>
            </w:r>
          </w:p>
          <w:p w14:paraId="2FCBCA46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id_karyawan INT,</w:t>
            </w:r>
          </w:p>
          <w:p w14:paraId="381B9D3F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nama_perolehan VARCHAR(20) NOT NULL,</w:t>
            </w:r>
          </w:p>
          <w:p w14:paraId="166C4E1C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total_perolehan INT NOT NULL,</w:t>
            </w:r>
          </w:p>
          <w:p w14:paraId="53FD41F1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tanggal_perolehan DATE NOT NULL,</w:t>
            </w:r>
          </w:p>
          <w:p w14:paraId="35D7961D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PRIMARY KEY (id_perolehan),</w:t>
            </w:r>
          </w:p>
          <w:p w14:paraId="2AA6AF07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FOREIGN KEY (id_karyawan) REFERENCES karyawan(id_karyawan) ON DELETE CASCADE ON UPDATE CASCADE</w:t>
            </w:r>
          </w:p>
          <w:p w14:paraId="579566E0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19987638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8FC09D4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-- Tabel: potongan_gaji</w:t>
            </w:r>
          </w:p>
          <w:p w14:paraId="4811C86E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-- Kegunaan: Mencatat transaksi harian atau insidentil terkait pengurangan pendapatan karyawan (misal: denda keterlambatan, kasbon, atau potongan pelanggaran).</w:t>
            </w:r>
          </w:p>
          <w:p w14:paraId="6D430990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CREATE TABLE potongan_gaji (</w:t>
            </w:r>
          </w:p>
          <w:p w14:paraId="3FD2BED7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id_potongan INT AUTO_INCREMENT,</w:t>
            </w:r>
          </w:p>
          <w:p w14:paraId="12F01CBE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id_karyawan INT,</w:t>
            </w:r>
          </w:p>
          <w:p w14:paraId="208B6850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nama_potongan VARCHAR(20) NOT NULL,</w:t>
            </w:r>
          </w:p>
          <w:p w14:paraId="1F2D7CE3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total_potongan INT NOT NULL,</w:t>
            </w:r>
          </w:p>
          <w:p w14:paraId="2F1CD04E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tanggal_potongan DATE NOT NULL,</w:t>
            </w:r>
          </w:p>
          <w:p w14:paraId="7F7010E1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PRIMARY KEY (id_potongan),</w:t>
            </w:r>
          </w:p>
          <w:p w14:paraId="0944920F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FOREIGN KEY (id_karyawan) REFERENCES karyawan(id_karyawan) ON DELETE CASCADE ON UPDATE CASCADE</w:t>
            </w:r>
          </w:p>
          <w:p w14:paraId="26A408EA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7DF6CD13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0264A77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-- Tabel: gaji</w:t>
            </w:r>
          </w:p>
          <w:p w14:paraId="580374BF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-- Kegunaan: Menyimpan rekapitulasi slip gaji bulanan resmi untuk setiap karyawan, yang merangkum akumulasi perolehan, potongan, dan total gaji bersih yang dibayarkan.</w:t>
            </w:r>
          </w:p>
          <w:p w14:paraId="17A2A21A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CREATE TABLE gaji (</w:t>
            </w:r>
          </w:p>
          <w:p w14:paraId="553171B9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id_gaji INT AUTO_INCREMENT,</w:t>
            </w:r>
          </w:p>
          <w:p w14:paraId="64E49B79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id_karyawan INT,</w:t>
            </w:r>
          </w:p>
          <w:p w14:paraId="1C629F78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bulan TINYINT NOT NULL,</w:t>
            </w:r>
          </w:p>
          <w:p w14:paraId="0E8C7AFD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tahun YEAR NOT NULL,</w:t>
            </w:r>
          </w:p>
          <w:p w14:paraId="3E56FED2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perolehan_gaji INT NOT NULL,</w:t>
            </w:r>
          </w:p>
          <w:p w14:paraId="2A7A9FFF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potongan_gaji INT NOT NULL,</w:t>
            </w:r>
          </w:p>
          <w:p w14:paraId="3D58CE15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total_gaji INT NOT NULL,</w:t>
            </w:r>
          </w:p>
          <w:p w14:paraId="12E6CA4F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tanggal_gaji DATE NOT NULL,</w:t>
            </w:r>
          </w:p>
          <w:p w14:paraId="3AEBE189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PRIMARY KEY (id_gaji),</w:t>
            </w:r>
          </w:p>
          <w:p w14:paraId="06381E63" w14:textId="77777777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 xml:space="preserve">    FOREIGN KEY (id_karyawan) REFERENCES karyawan(id_karyawan) ON DELETE CASCADE ON UPDATE CASCADE,</w:t>
            </w:r>
          </w:p>
          <w:p w14:paraId="2259E32A" w14:textId="4DDEC40A" w:rsidR="000A4753" w:rsidRPr="000A4753" w:rsidRDefault="000A4753" w:rsidP="000A4753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A4753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61789BD6" w14:textId="298E5CA1" w:rsidR="000A4753" w:rsidRDefault="000A4753" w:rsidP="000A4753">
      <w:pPr>
        <w:rPr>
          <w:b/>
          <w:bCs/>
        </w:rPr>
      </w:pPr>
      <w:r>
        <w:rPr>
          <w:b/>
          <w:bCs/>
        </w:rPr>
        <w:t xml:space="preserve"> </w:t>
      </w:r>
      <w:r w:rsidR="00912FE2">
        <w:rPr>
          <w:b/>
          <w:bCs/>
        </w:rPr>
        <w:t>3. Struktur Folder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2FE2" w:rsidRPr="00912FE2" w14:paraId="26D0853E" w14:textId="77777777" w:rsidTr="00912FE2">
        <w:tc>
          <w:tcPr>
            <w:tcW w:w="9350" w:type="dxa"/>
          </w:tcPr>
          <w:p w14:paraId="0EBFC342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SistemInformasiPenggajian/</w:t>
            </w:r>
          </w:p>
          <w:p w14:paraId="6DB27F3C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</w:t>
            </w:r>
          </w:p>
          <w:p w14:paraId="73C80CD7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├── assets/</w:t>
            </w:r>
          </w:p>
          <w:p w14:paraId="5CA1919C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css/</w:t>
            </w:r>
          </w:p>
          <w:p w14:paraId="3D5BF11A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js/</w:t>
            </w:r>
          </w:p>
          <w:p w14:paraId="0B3D4DB6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└── img/</w:t>
            </w:r>
          </w:p>
          <w:p w14:paraId="49DAFBBC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</w:t>
            </w:r>
          </w:p>
          <w:p w14:paraId="70F8331C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├── component/</w:t>
            </w:r>
          </w:p>
          <w:p w14:paraId="7CCDB4E0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header.php</w:t>
            </w:r>
          </w:p>
          <w:p w14:paraId="7AA0F161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sidebar.php</w:t>
            </w:r>
          </w:p>
          <w:p w14:paraId="0B5907C2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└── footer.php</w:t>
            </w:r>
          </w:p>
          <w:p w14:paraId="718B5825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</w:t>
            </w:r>
          </w:p>
          <w:p w14:paraId="09C165E7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├── config/</w:t>
            </w:r>
          </w:p>
          <w:p w14:paraId="5B6EF61B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└── config.php</w:t>
            </w:r>
          </w:p>
          <w:p w14:paraId="4AE44393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</w:t>
            </w:r>
          </w:p>
          <w:p w14:paraId="3201291B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├── login.php</w:t>
            </w:r>
          </w:p>
          <w:p w14:paraId="7192CE51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├── logout.php</w:t>
            </w:r>
          </w:p>
          <w:p w14:paraId="2801EDA4" w14:textId="04C06E74" w:rsid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├── dashboard</w:t>
            </w:r>
            <w:r w:rsidR="00BA6AF5">
              <w:rPr>
                <w:b w:val="0"/>
                <w:bCs/>
              </w:rPr>
              <w:t>_admin</w:t>
            </w:r>
            <w:r w:rsidRPr="00912FE2">
              <w:rPr>
                <w:b w:val="0"/>
                <w:bCs/>
              </w:rPr>
              <w:t>.php</w:t>
            </w:r>
          </w:p>
          <w:p w14:paraId="40265E87" w14:textId="4D7D1514" w:rsidR="00BA6AF5" w:rsidRPr="00912FE2" w:rsidRDefault="00BA6AF5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├── dashboard</w:t>
            </w:r>
            <w:r>
              <w:rPr>
                <w:b w:val="0"/>
                <w:bCs/>
              </w:rPr>
              <w:t>_karyawan</w:t>
            </w:r>
            <w:r w:rsidRPr="00912FE2">
              <w:rPr>
                <w:b w:val="0"/>
                <w:bCs/>
              </w:rPr>
              <w:t>.php</w:t>
            </w:r>
          </w:p>
          <w:p w14:paraId="6D067BED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</w:t>
            </w:r>
          </w:p>
          <w:p w14:paraId="2CCD1AA6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├── karyawan/</w:t>
            </w:r>
          </w:p>
          <w:p w14:paraId="53842D57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index.php</w:t>
            </w:r>
          </w:p>
          <w:p w14:paraId="10CC570C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tambah.php</w:t>
            </w:r>
          </w:p>
          <w:p w14:paraId="0A34252E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edit.php</w:t>
            </w:r>
          </w:p>
          <w:p w14:paraId="0D830392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└── hapus.php</w:t>
            </w:r>
          </w:p>
          <w:p w14:paraId="762CB1CE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</w:t>
            </w:r>
          </w:p>
          <w:p w14:paraId="2BAE2DC3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├── jabatan/</w:t>
            </w:r>
          </w:p>
          <w:p w14:paraId="541E6A7B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index.php</w:t>
            </w:r>
          </w:p>
          <w:p w14:paraId="2DE7C5F4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tambah.php</w:t>
            </w:r>
          </w:p>
          <w:p w14:paraId="2FA1F03E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edit.php</w:t>
            </w:r>
          </w:p>
          <w:p w14:paraId="728A42C0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└── hapus.php</w:t>
            </w:r>
          </w:p>
          <w:p w14:paraId="3D2FC3D9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</w:t>
            </w:r>
          </w:p>
          <w:p w14:paraId="6C793EA9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├── absensi/</w:t>
            </w:r>
          </w:p>
          <w:p w14:paraId="0265C9A4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index.php</w:t>
            </w:r>
          </w:p>
          <w:p w14:paraId="15F54FF4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tambah.php</w:t>
            </w:r>
          </w:p>
          <w:p w14:paraId="7F090008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edit.php</w:t>
            </w:r>
          </w:p>
          <w:p w14:paraId="17533330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└── hapus.php</w:t>
            </w:r>
          </w:p>
          <w:p w14:paraId="6DDF6AB6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</w:t>
            </w:r>
          </w:p>
          <w:p w14:paraId="2F0DC3C0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├── perolehan_gaji/</w:t>
            </w:r>
          </w:p>
          <w:p w14:paraId="3E1B6B80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index.php</w:t>
            </w:r>
          </w:p>
          <w:p w14:paraId="3CF7E3AB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tambah.php</w:t>
            </w:r>
          </w:p>
          <w:p w14:paraId="0CE5EC9E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edit.php</w:t>
            </w:r>
          </w:p>
          <w:p w14:paraId="6BB3268A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└── hapus.php</w:t>
            </w:r>
          </w:p>
          <w:p w14:paraId="52DA5E5D" w14:textId="77777777" w:rsid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</w:t>
            </w:r>
          </w:p>
          <w:p w14:paraId="5652F16C" w14:textId="77777777" w:rsid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</w:t>
            </w:r>
          </w:p>
          <w:p w14:paraId="1E62F4B9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├── pemotongan_gaji/</w:t>
            </w:r>
          </w:p>
          <w:p w14:paraId="55531600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index.php</w:t>
            </w:r>
          </w:p>
          <w:p w14:paraId="6F7FF210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tambah.php</w:t>
            </w:r>
          </w:p>
          <w:p w14:paraId="1A763784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edit.php</w:t>
            </w:r>
          </w:p>
          <w:p w14:paraId="443C856A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└── hapus.php</w:t>
            </w:r>
          </w:p>
          <w:p w14:paraId="60D711C4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</w:t>
            </w:r>
          </w:p>
          <w:p w14:paraId="35D17960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├── penggajian/</w:t>
            </w:r>
          </w:p>
          <w:p w14:paraId="402A244D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index.php</w:t>
            </w:r>
          </w:p>
          <w:p w14:paraId="2BBF824E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tambah.php</w:t>
            </w:r>
          </w:p>
          <w:p w14:paraId="6CF6A620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├── edit.php</w:t>
            </w:r>
          </w:p>
          <w:p w14:paraId="4D5017E1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   └── hapus.php</w:t>
            </w:r>
          </w:p>
          <w:p w14:paraId="14B0EF21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│</w:t>
            </w:r>
          </w:p>
          <w:p w14:paraId="62D2770A" w14:textId="77777777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>└── laporan/</w:t>
            </w:r>
          </w:p>
          <w:p w14:paraId="606F3EFE" w14:textId="3F2DA15C" w:rsidR="00912FE2" w:rsidRPr="00912FE2" w:rsidRDefault="00912FE2" w:rsidP="00912FE2">
            <w:pPr>
              <w:pStyle w:val="Code"/>
              <w:rPr>
                <w:b w:val="0"/>
                <w:bCs/>
              </w:rPr>
            </w:pPr>
            <w:r w:rsidRPr="00912FE2">
              <w:rPr>
                <w:b w:val="0"/>
                <w:bCs/>
              </w:rPr>
              <w:t xml:space="preserve">    └── index.php</w:t>
            </w:r>
          </w:p>
        </w:tc>
      </w:tr>
    </w:tbl>
    <w:p w14:paraId="52708088" w14:textId="77777777" w:rsidR="00912FE2" w:rsidRPr="000A4753" w:rsidRDefault="00912FE2" w:rsidP="000A4753">
      <w:pPr>
        <w:rPr>
          <w:b/>
          <w:bCs/>
        </w:rPr>
      </w:pPr>
    </w:p>
    <w:sectPr w:rsidR="00912FE2" w:rsidRPr="000A475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8D158" w14:textId="77777777" w:rsidR="007B2A3D" w:rsidRDefault="007B2A3D" w:rsidP="007A7687">
      <w:pPr>
        <w:spacing w:after="0" w:line="240" w:lineRule="auto"/>
      </w:pPr>
      <w:r>
        <w:separator/>
      </w:r>
    </w:p>
  </w:endnote>
  <w:endnote w:type="continuationSeparator" w:id="0">
    <w:p w14:paraId="69039745" w14:textId="77777777" w:rsidR="007B2A3D" w:rsidRDefault="007B2A3D" w:rsidP="007A7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F951E" w14:textId="77777777" w:rsidR="007A7687" w:rsidRDefault="007A7687">
    <w:pPr>
      <w:pStyle w:val="Footer"/>
      <w:pBdr>
        <w:bottom w:val="single" w:sz="6" w:space="1" w:color="auto"/>
      </w:pBdr>
    </w:pPr>
  </w:p>
  <w:p w14:paraId="73886248" w14:textId="77777777" w:rsidR="007A7687" w:rsidRDefault="007A76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8AE94" w14:textId="77777777" w:rsidR="007B2A3D" w:rsidRDefault="007B2A3D" w:rsidP="007A7687">
      <w:pPr>
        <w:spacing w:after="0" w:line="240" w:lineRule="auto"/>
      </w:pPr>
      <w:r>
        <w:separator/>
      </w:r>
    </w:p>
  </w:footnote>
  <w:footnote w:type="continuationSeparator" w:id="0">
    <w:p w14:paraId="2C4518FE" w14:textId="77777777" w:rsidR="007B2A3D" w:rsidRDefault="007B2A3D" w:rsidP="007A76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6DC76" w14:textId="77777777" w:rsidR="007A7687" w:rsidRDefault="007A7687" w:rsidP="007A7687">
    <w:pPr>
      <w:pStyle w:val="Heading2"/>
      <w:pBdr>
        <w:bottom w:val="single" w:sz="6" w:space="1" w:color="auto"/>
      </w:pBdr>
    </w:pPr>
    <w:r>
      <w:t>Institut Teknologi Del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D2F33"/>
    <w:multiLevelType w:val="hybridMultilevel"/>
    <w:tmpl w:val="E9A01F66"/>
    <w:lvl w:ilvl="0" w:tplc="C8A052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2619F"/>
    <w:multiLevelType w:val="hybridMultilevel"/>
    <w:tmpl w:val="DECCB36A"/>
    <w:lvl w:ilvl="0" w:tplc="C8A052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9321E0"/>
    <w:multiLevelType w:val="hybridMultilevel"/>
    <w:tmpl w:val="DECCB3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5A61A7"/>
    <w:multiLevelType w:val="hybridMultilevel"/>
    <w:tmpl w:val="D43E0092"/>
    <w:lvl w:ilvl="0" w:tplc="0CDE12A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188476">
    <w:abstractNumId w:val="0"/>
  </w:num>
  <w:num w:numId="2" w16cid:durableId="556556288">
    <w:abstractNumId w:val="1"/>
  </w:num>
  <w:num w:numId="3" w16cid:durableId="506749384">
    <w:abstractNumId w:val="3"/>
  </w:num>
  <w:num w:numId="4" w16cid:durableId="1184436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3D7"/>
    <w:rsid w:val="000425DD"/>
    <w:rsid w:val="000A4753"/>
    <w:rsid w:val="000D6608"/>
    <w:rsid w:val="001A148B"/>
    <w:rsid w:val="001A3873"/>
    <w:rsid w:val="003867D5"/>
    <w:rsid w:val="003A73D7"/>
    <w:rsid w:val="003E5EC6"/>
    <w:rsid w:val="00500D6B"/>
    <w:rsid w:val="00610F36"/>
    <w:rsid w:val="006A1232"/>
    <w:rsid w:val="006D1D33"/>
    <w:rsid w:val="00750225"/>
    <w:rsid w:val="007A7687"/>
    <w:rsid w:val="007B2A3D"/>
    <w:rsid w:val="00912FE2"/>
    <w:rsid w:val="009D2E86"/>
    <w:rsid w:val="00A663D9"/>
    <w:rsid w:val="00AA7528"/>
    <w:rsid w:val="00B32742"/>
    <w:rsid w:val="00BA6AF5"/>
    <w:rsid w:val="00CD1B7C"/>
    <w:rsid w:val="00EC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46716"/>
  <w15:chartTrackingRefBased/>
  <w15:docId w15:val="{868653A5-D6BC-41B5-B26A-1CAD94FEF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225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225"/>
    <w:pPr>
      <w:keepNext/>
      <w:keepLines/>
      <w:spacing w:before="240" w:after="0" w:line="480" w:lineRule="auto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225"/>
    <w:pPr>
      <w:keepNext/>
      <w:keepLines/>
      <w:spacing w:before="40" w:after="0" w:line="480" w:lineRule="auto"/>
      <w:outlineLvl w:val="1"/>
    </w:pPr>
    <w:rPr>
      <w:rFonts w:ascii="Arial" w:eastAsiaTheme="majorEastAsia" w:hAnsi="Arial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6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6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6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6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6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6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6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0225"/>
    <w:rPr>
      <w:rFonts w:ascii="Arial" w:eastAsiaTheme="majorEastAsia" w:hAnsi="Arial" w:cstheme="majorBidi"/>
      <w:b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50225"/>
    <w:rPr>
      <w:rFonts w:ascii="Arial" w:eastAsiaTheme="majorEastAsia" w:hAnsi="Arial" w:cstheme="majorBidi"/>
      <w:b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50225"/>
    <w:pPr>
      <w:spacing w:after="0" w:line="240" w:lineRule="auto"/>
      <w:contextualSpacing/>
    </w:pPr>
    <w:rPr>
      <w:rFonts w:ascii="Arial Black" w:eastAsiaTheme="majorEastAsia" w:hAnsi="Arial Black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225"/>
    <w:rPr>
      <w:rFonts w:ascii="Arial Black" w:eastAsiaTheme="majorEastAsia" w:hAnsi="Arial Black" w:cstheme="majorBidi"/>
      <w:spacing w:val="-10"/>
      <w:kern w:val="28"/>
      <w:sz w:val="36"/>
      <w:szCs w:val="56"/>
    </w:rPr>
  </w:style>
  <w:style w:type="paragraph" w:customStyle="1" w:styleId="Code">
    <w:name w:val="Code"/>
    <w:basedOn w:val="Normal"/>
    <w:link w:val="CodeChar"/>
    <w:qFormat/>
    <w:rsid w:val="00750225"/>
    <w:pPr>
      <w:spacing w:after="0" w:line="240" w:lineRule="auto"/>
    </w:pPr>
    <w:rPr>
      <w:rFonts w:ascii="Consolas" w:hAnsi="Consolas"/>
      <w:b/>
    </w:rPr>
  </w:style>
  <w:style w:type="character" w:customStyle="1" w:styleId="CodeChar">
    <w:name w:val="Code Char"/>
    <w:basedOn w:val="DefaultParagraphFont"/>
    <w:link w:val="Code"/>
    <w:rsid w:val="00750225"/>
    <w:rPr>
      <w:rFonts w:ascii="Consolas" w:hAnsi="Consolas"/>
      <w:b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687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687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68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687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68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687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6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687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0A4753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7A7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687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A76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6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68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A76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687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A7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0A475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Capt">
    <w:name w:val="Capt"/>
    <w:basedOn w:val="Caption"/>
    <w:link w:val="CaptChar"/>
    <w:qFormat/>
    <w:rsid w:val="000A4753"/>
    <w:pPr>
      <w:keepNext/>
      <w:jc w:val="center"/>
    </w:pPr>
    <w:rPr>
      <w:b/>
      <w:i w:val="0"/>
      <w:color w:val="000000" w:themeColor="text1"/>
      <w:sz w:val="24"/>
    </w:rPr>
  </w:style>
  <w:style w:type="character" w:customStyle="1" w:styleId="CaptionChar">
    <w:name w:val="Caption Char"/>
    <w:basedOn w:val="DefaultParagraphFont"/>
    <w:link w:val="Caption"/>
    <w:uiPriority w:val="35"/>
    <w:rsid w:val="000A4753"/>
    <w:rPr>
      <w:rFonts w:ascii="Times New Roman" w:hAnsi="Times New Roman"/>
      <w:i/>
      <w:iCs/>
      <w:color w:val="44546A" w:themeColor="text2"/>
      <w:sz w:val="18"/>
      <w:szCs w:val="18"/>
    </w:rPr>
  </w:style>
  <w:style w:type="character" w:customStyle="1" w:styleId="CaptChar">
    <w:name w:val="Capt Char"/>
    <w:basedOn w:val="CaptionChar"/>
    <w:link w:val="Capt"/>
    <w:rsid w:val="000A4753"/>
    <w:rPr>
      <w:rFonts w:ascii="Times New Roman" w:hAnsi="Times New Roman"/>
      <w:b/>
      <w:i w:val="0"/>
      <w:iCs/>
      <w:color w:val="000000" w:themeColor="text1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lmi%20hutabarat\Documents\Custom%20Office%20Templates\Assignment%20Re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481D3-3308-4020-ADAB-1B5A2EE64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 Report.dotx</Template>
  <TotalTime>541</TotalTime>
  <Pages>5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helmi hutabarat</dc:creator>
  <cp:keywords/>
  <dc:description/>
  <cp:lastModifiedBy>Helmi Hutabarat</cp:lastModifiedBy>
  <cp:revision>3</cp:revision>
  <dcterms:created xsi:type="dcterms:W3CDTF">2026-07-07T08:05:00Z</dcterms:created>
  <dcterms:modified xsi:type="dcterms:W3CDTF">2026-07-08T12:36:00Z</dcterms:modified>
</cp:coreProperties>
</file>